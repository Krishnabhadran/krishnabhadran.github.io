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301F5CD8" w14:textId="77777777" w:rsidTr="00626666">
        <w:trPr>
          <w:trHeight w:val="4410"/>
        </w:trPr>
        <w:tc>
          <w:tcPr>
            <w:tcW w:w="3600" w:type="dxa"/>
            <w:vAlign w:val="bottom"/>
          </w:tcPr>
          <w:p w14:paraId="393ED134" w14:textId="691BFBDD" w:rsidR="001B2ABD" w:rsidRDefault="00626666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719A361B" wp14:editId="4A08F9B4">
                  <wp:extent cx="2139950" cy="2052320"/>
                  <wp:effectExtent l="19050" t="0" r="12700" b="614680"/>
                  <wp:docPr id="288677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67746" name="Picture 2886774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205232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39EC8C09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65F9DF00" w14:textId="77777777" w:rsidR="00626666" w:rsidRDefault="00626666" w:rsidP="00626666">
            <w:pPr>
              <w:pStyle w:val="Title"/>
            </w:pPr>
            <w:r>
              <w:t>KRISHNA</w:t>
            </w:r>
          </w:p>
          <w:p w14:paraId="5D6F8B11" w14:textId="4505FD13" w:rsidR="00626666" w:rsidRDefault="00626666" w:rsidP="00626666">
            <w:pPr>
              <w:pStyle w:val="Title"/>
            </w:pPr>
            <w:r>
              <w:t>BHADRN.K</w:t>
            </w:r>
          </w:p>
          <w:p w14:paraId="23DCFD8D" w14:textId="77777777" w:rsidR="00626666" w:rsidRDefault="00626666" w:rsidP="00626666"/>
          <w:p w14:paraId="0F2F6273" w14:textId="77777777" w:rsidR="00626666" w:rsidRDefault="00626666" w:rsidP="00626666"/>
          <w:p w14:paraId="6FB2E99B" w14:textId="77777777" w:rsidR="00626666" w:rsidRDefault="00626666" w:rsidP="00626666"/>
          <w:p w14:paraId="75BD14DB" w14:textId="77777777" w:rsidR="00626666" w:rsidRPr="00626666" w:rsidRDefault="00626666" w:rsidP="00626666"/>
          <w:p w14:paraId="1CC79803" w14:textId="1D52B5A5" w:rsidR="001B2ABD" w:rsidRDefault="00626666" w:rsidP="001B2ABD">
            <w:pPr>
              <w:pStyle w:val="Subtitle"/>
            </w:pPr>
            <w:r>
              <w:rPr>
                <w:spacing w:val="0"/>
                <w:w w:val="100"/>
              </w:rPr>
              <w:t>STUDENT</w:t>
            </w:r>
          </w:p>
        </w:tc>
      </w:tr>
      <w:tr w:rsidR="001B2ABD" w14:paraId="5727C5FD" w14:textId="77777777" w:rsidTr="00626666">
        <w:tc>
          <w:tcPr>
            <w:tcW w:w="3600" w:type="dxa"/>
          </w:tcPr>
          <w:sdt>
            <w:sdtPr>
              <w:id w:val="-1711873194"/>
              <w:placeholder>
                <w:docPart w:val="72BF2160E2F94D649876261C83519B38"/>
              </w:placeholder>
              <w:temporary/>
              <w:showingPlcHdr/>
              <w15:appearance w15:val="hidden"/>
            </w:sdtPr>
            <w:sdtEndPr/>
            <w:sdtContent>
              <w:p w14:paraId="3E399553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23298098" w14:textId="5F66F841" w:rsidR="00036450" w:rsidRDefault="00626666" w:rsidP="009260CD">
            <w:r w:rsidRPr="00626666">
              <w:t xml:space="preserve">Passionate and enthusiastic student with a strong interest in robotics, programming, and web development. Skilled in working with Arduino and ESP32 boards, as well as coding in C and C++. Looking for opportunities to enhance my technical knowledge and work on innovative projects.  </w:t>
            </w:r>
          </w:p>
          <w:p w14:paraId="0A36FA66" w14:textId="77777777" w:rsidR="00036450" w:rsidRDefault="00036450" w:rsidP="00036450"/>
          <w:sdt>
            <w:sdtPr>
              <w:id w:val="-1954003311"/>
              <w:placeholder>
                <w:docPart w:val="A78DF89F9EBF4A48BD41EE3C448C0861"/>
              </w:placeholder>
              <w:temporary/>
              <w:showingPlcHdr/>
              <w15:appearance w15:val="hidden"/>
            </w:sdtPr>
            <w:sdtEndPr/>
            <w:sdtContent>
              <w:p w14:paraId="7A30D0DA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2C45614F13F443F6A44FCE5CA2B08EB3"/>
              </w:placeholder>
              <w:temporary/>
              <w:showingPlcHdr/>
              <w15:appearance w15:val="hidden"/>
            </w:sdtPr>
            <w:sdtEndPr/>
            <w:sdtContent>
              <w:p w14:paraId="3DC92512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689FF057" w14:textId="5F2F1ED8" w:rsidR="004D3011" w:rsidRDefault="00626666" w:rsidP="004D3011">
            <w:r>
              <w:t>9745458678</w:t>
            </w:r>
          </w:p>
          <w:p w14:paraId="5AD41A69" w14:textId="77777777" w:rsidR="004D3011" w:rsidRPr="004D3011" w:rsidRDefault="004D3011" w:rsidP="004D3011"/>
          <w:sdt>
            <w:sdtPr>
              <w:id w:val="67859272"/>
              <w:placeholder>
                <w:docPart w:val="23154BA2C1CE4B0FB55D6B3900C8FDE4"/>
              </w:placeholder>
              <w:temporary/>
              <w:showingPlcHdr/>
              <w15:appearance w15:val="hidden"/>
            </w:sdtPr>
            <w:sdtEndPr/>
            <w:sdtContent>
              <w:p w14:paraId="16062210" w14:textId="77777777" w:rsidR="004D3011" w:rsidRDefault="004D3011" w:rsidP="004D3011">
                <w:r w:rsidRPr="004D3011">
                  <w:t>WEBSITE:</w:t>
                </w:r>
              </w:p>
            </w:sdtContent>
          </w:sdt>
          <w:sdt>
            <w:sdtPr>
              <w:id w:val="-720132143"/>
              <w:placeholder>
                <w:docPart w:val="FC2CCC8494D14B0C93838297842E9390"/>
              </w:placeholder>
              <w:temporary/>
              <w:showingPlcHdr/>
              <w15:appearance w15:val="hidden"/>
            </w:sdtPr>
            <w:sdtEndPr/>
            <w:sdtContent>
              <w:p w14:paraId="04557338" w14:textId="77777777" w:rsidR="004D3011" w:rsidRDefault="00E4381A" w:rsidP="004D3011">
                <w:r>
                  <w:t>Website goes here</w:t>
                </w:r>
              </w:p>
            </w:sdtContent>
          </w:sdt>
          <w:p w14:paraId="5D31CFAF" w14:textId="77777777" w:rsidR="004D3011" w:rsidRDefault="004D3011" w:rsidP="004D3011"/>
          <w:sdt>
            <w:sdtPr>
              <w:id w:val="-240260293"/>
              <w:placeholder>
                <w:docPart w:val="462744C40B13465D9405B6805CFE14E7"/>
              </w:placeholder>
              <w:temporary/>
              <w:showingPlcHdr/>
              <w15:appearance w15:val="hidden"/>
            </w:sdtPr>
            <w:sdtEndPr/>
            <w:sdtContent>
              <w:p w14:paraId="5AF94A15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19E8F821" w14:textId="7216CCCC" w:rsidR="00626666" w:rsidRDefault="00626666" w:rsidP="004D3011">
            <w:r>
              <w:t>Krishnabhadrank@gmail.com</w:t>
            </w:r>
          </w:p>
          <w:sdt>
            <w:sdtPr>
              <w:id w:val="-1444214663"/>
              <w:placeholder>
                <w:docPart w:val="594B752DC68E4AD2A7C47E4639FF0499"/>
              </w:placeholder>
              <w:temporary/>
              <w:showingPlcHdr/>
              <w15:appearance w15:val="hidden"/>
            </w:sdtPr>
            <w:sdtEndPr/>
            <w:sdtContent>
              <w:p w14:paraId="03195CBF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6834AA51" w14:textId="3E69E723" w:rsidR="004D3011" w:rsidRDefault="00626666" w:rsidP="004D3011">
            <w:r>
              <w:t>Coding</w:t>
            </w:r>
          </w:p>
          <w:p w14:paraId="6A6251D8" w14:textId="54C24132" w:rsidR="00626666" w:rsidRDefault="00626666" w:rsidP="004D3011">
            <w:r>
              <w:t>Robotics</w:t>
            </w:r>
          </w:p>
          <w:p w14:paraId="4776E2A1" w14:textId="54239AA4" w:rsidR="004D3011" w:rsidRDefault="00626666" w:rsidP="004D3011">
            <w:r>
              <w:t>Learning new things</w:t>
            </w:r>
          </w:p>
          <w:p w14:paraId="36E12856" w14:textId="6E973A82" w:rsidR="004D3011" w:rsidRPr="004D3011" w:rsidRDefault="00626666" w:rsidP="004D3011">
            <w:r>
              <w:t>Web development</w:t>
            </w:r>
          </w:p>
        </w:tc>
        <w:tc>
          <w:tcPr>
            <w:tcW w:w="720" w:type="dxa"/>
          </w:tcPr>
          <w:p w14:paraId="76D529A8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1CB69946169842A39C21F2571EB3BB10"/>
              </w:placeholder>
              <w:temporary/>
              <w:showingPlcHdr/>
              <w15:appearance w15:val="hidden"/>
            </w:sdtPr>
            <w:sdtEndPr/>
            <w:sdtContent>
              <w:p w14:paraId="6AABF7A2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6247E761" w14:textId="13FFE227" w:rsidR="00036450" w:rsidRPr="00036450" w:rsidRDefault="00626666" w:rsidP="00B359E4">
            <w:pPr>
              <w:pStyle w:val="Heading4"/>
            </w:pPr>
            <w:r>
              <w:t>SREE SASTHA</w:t>
            </w:r>
          </w:p>
          <w:p w14:paraId="7B8452CB" w14:textId="122BCC3D" w:rsidR="00036450" w:rsidRPr="00B359E4" w:rsidRDefault="00626666" w:rsidP="00B359E4">
            <w:pPr>
              <w:pStyle w:val="Date"/>
            </w:pPr>
            <w:r>
              <w:t>2016</w:t>
            </w:r>
            <w:r w:rsidR="00036450" w:rsidRPr="00B359E4">
              <w:t xml:space="preserve"> - </w:t>
            </w:r>
            <w:r>
              <w:t>2023</w:t>
            </w:r>
          </w:p>
          <w:p w14:paraId="469AADC3" w14:textId="77777777" w:rsidR="00036450" w:rsidRDefault="00036450" w:rsidP="00036450"/>
          <w:p w14:paraId="3708FEA3" w14:textId="3A97B026" w:rsidR="00036450" w:rsidRPr="00B359E4" w:rsidRDefault="00626666" w:rsidP="00B359E4">
            <w:pPr>
              <w:pStyle w:val="Heading4"/>
            </w:pPr>
            <w:r>
              <w:t>IHRD VATTAKULAM</w:t>
            </w:r>
          </w:p>
          <w:p w14:paraId="6F1D8329" w14:textId="309CA371" w:rsidR="00036450" w:rsidRPr="00B359E4" w:rsidRDefault="00626666" w:rsidP="00B359E4">
            <w:pPr>
              <w:pStyle w:val="Date"/>
            </w:pPr>
            <w:r>
              <w:t>2023</w:t>
            </w:r>
            <w:r w:rsidR="00036450" w:rsidRPr="00B359E4">
              <w:t xml:space="preserve"> - </w:t>
            </w:r>
            <w:r>
              <w:t>NOW</w:t>
            </w:r>
          </w:p>
          <w:p w14:paraId="5A3DB4D4" w14:textId="3381C964" w:rsidR="00036450" w:rsidRDefault="00036450" w:rsidP="00036450"/>
          <w:sdt>
            <w:sdtPr>
              <w:id w:val="1001553383"/>
              <w:placeholder>
                <w:docPart w:val="F4193E3DCCA64F0898B4C207A009B6E3"/>
              </w:placeholder>
              <w:temporary/>
              <w:showingPlcHdr/>
              <w15:appearance w15:val="hidden"/>
            </w:sdtPr>
            <w:sdtEndPr/>
            <w:sdtContent>
              <w:p w14:paraId="0C4F0974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379B6D85" w14:textId="358B006C" w:rsidR="004D3011" w:rsidRDefault="00626666" w:rsidP="00B359E4">
            <w:pPr>
              <w:pStyle w:val="Heading4"/>
            </w:pPr>
            <w:r w:rsidRPr="00626666">
              <w:rPr>
                <w:bCs/>
              </w:rPr>
              <w:t>Arduino-Based Automation Projects</w:t>
            </w:r>
            <w:r w:rsidRPr="00626666">
              <w:t>: Created small projects using Arduino for automation tasks</w:t>
            </w:r>
            <w:r>
              <w:t>.</w:t>
            </w:r>
          </w:p>
          <w:p w14:paraId="3D28A942" w14:textId="77777777" w:rsidR="00626666" w:rsidRPr="00626666" w:rsidRDefault="00626666" w:rsidP="00626666"/>
          <w:p w14:paraId="5E0249E5" w14:textId="67F27D53" w:rsidR="00626666" w:rsidRDefault="00626666" w:rsidP="00626666">
            <w:pPr>
              <w:rPr>
                <w:lang w:val="en-IN"/>
              </w:rPr>
            </w:pPr>
            <w:r w:rsidRPr="00626666">
              <w:rPr>
                <w:b/>
                <w:bCs/>
                <w:lang w:val="en-IN"/>
              </w:rPr>
              <w:t>ESP32 IoT Projects</w:t>
            </w:r>
            <w:r w:rsidRPr="00626666">
              <w:rPr>
                <w:lang w:val="en-IN"/>
              </w:rPr>
              <w:t>: Explored IoT applications with ESP32.</w:t>
            </w:r>
          </w:p>
          <w:p w14:paraId="74ACCC65" w14:textId="77777777" w:rsidR="00626666" w:rsidRPr="00626666" w:rsidRDefault="00626666" w:rsidP="00626666">
            <w:pPr>
              <w:rPr>
                <w:lang w:val="en-IN"/>
              </w:rPr>
            </w:pPr>
          </w:p>
          <w:p w14:paraId="08D549E4" w14:textId="77777777" w:rsidR="00626666" w:rsidRPr="00626666" w:rsidRDefault="00626666" w:rsidP="00626666">
            <w:pPr>
              <w:rPr>
                <w:lang w:val="en-IN"/>
              </w:rPr>
            </w:pPr>
            <w:r w:rsidRPr="00626666">
              <w:rPr>
                <w:b/>
                <w:bCs/>
                <w:lang w:val="en-IN"/>
              </w:rPr>
              <w:t>Basic Web Development</w:t>
            </w:r>
            <w:r w:rsidRPr="00626666">
              <w:rPr>
                <w:lang w:val="en-IN"/>
              </w:rPr>
              <w:t>: Developed simple websites using HTML, CSS, and JavaScript.</w:t>
            </w:r>
          </w:p>
          <w:p w14:paraId="72CFCE3D" w14:textId="77777777" w:rsidR="00626666" w:rsidRDefault="00626666" w:rsidP="00036450"/>
          <w:sdt>
            <w:sdtPr>
              <w:id w:val="1669594239"/>
              <w:placeholder>
                <w:docPart w:val="6C2AEC728273482687957B92846A250D"/>
              </w:placeholder>
              <w:temporary/>
              <w:showingPlcHdr/>
              <w15:appearance w15:val="hidden"/>
            </w:sdtPr>
            <w:sdtEndPr/>
            <w:sdtContent>
              <w:p w14:paraId="1F193A09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6BC7AA23" w14:textId="77777777" w:rsidR="00626666" w:rsidRDefault="00626666" w:rsidP="00626666">
            <w:r>
              <w:t>Coding</w:t>
            </w:r>
          </w:p>
          <w:p w14:paraId="65D6FA8C" w14:textId="77777777" w:rsidR="00626666" w:rsidRDefault="00626666" w:rsidP="00626666">
            <w:r>
              <w:t>Robotics</w:t>
            </w:r>
          </w:p>
          <w:p w14:paraId="0356B431" w14:textId="77777777" w:rsidR="00626666" w:rsidRDefault="00626666" w:rsidP="00626666">
            <w:r>
              <w:t>Learning new things</w:t>
            </w:r>
          </w:p>
          <w:p w14:paraId="25D428A3" w14:textId="304B5B6C" w:rsidR="00036450" w:rsidRPr="004D3011" w:rsidRDefault="00626666" w:rsidP="00626666">
            <w:pPr>
              <w:rPr>
                <w:color w:val="FFFFFF" w:themeColor="background1"/>
              </w:rPr>
            </w:pPr>
            <w:r>
              <w:t>Web development</w:t>
            </w:r>
          </w:p>
        </w:tc>
      </w:tr>
    </w:tbl>
    <w:p w14:paraId="2BE34D68" w14:textId="77777777" w:rsidR="00D71074" w:rsidRDefault="00D71074" w:rsidP="000C45FF">
      <w:pPr>
        <w:tabs>
          <w:tab w:val="left" w:pos="990"/>
        </w:tabs>
      </w:pPr>
    </w:p>
    <w:sectPr w:rsidR="0043117B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E1ADB" w14:textId="77777777" w:rsidR="00626666" w:rsidRDefault="00626666" w:rsidP="000C45FF">
      <w:r>
        <w:separator/>
      </w:r>
    </w:p>
  </w:endnote>
  <w:endnote w:type="continuationSeparator" w:id="0">
    <w:p w14:paraId="1FC02651" w14:textId="77777777" w:rsidR="00626666" w:rsidRDefault="0062666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BFDD" w14:textId="77777777" w:rsidR="00626666" w:rsidRDefault="00626666" w:rsidP="000C45FF">
      <w:r>
        <w:separator/>
      </w:r>
    </w:p>
  </w:footnote>
  <w:footnote w:type="continuationSeparator" w:id="0">
    <w:p w14:paraId="3AB518FD" w14:textId="77777777" w:rsidR="00626666" w:rsidRDefault="0062666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3A89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B38C41E" wp14:editId="2BC8A55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6E97"/>
    <w:multiLevelType w:val="multilevel"/>
    <w:tmpl w:val="C8B2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28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66"/>
    <w:rsid w:val="00036450"/>
    <w:rsid w:val="00094499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26666"/>
    <w:rsid w:val="00646E75"/>
    <w:rsid w:val="006771D0"/>
    <w:rsid w:val="00715FCB"/>
    <w:rsid w:val="00743101"/>
    <w:rsid w:val="00764C9F"/>
    <w:rsid w:val="007775E1"/>
    <w:rsid w:val="007867A0"/>
    <w:rsid w:val="007927F5"/>
    <w:rsid w:val="00802CA0"/>
    <w:rsid w:val="009260CD"/>
    <w:rsid w:val="00940A66"/>
    <w:rsid w:val="00952C25"/>
    <w:rsid w:val="00A2118D"/>
    <w:rsid w:val="00A5228D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049B6"/>
    <w:rsid w:val="00D2522B"/>
    <w:rsid w:val="00D422DE"/>
    <w:rsid w:val="00D5459D"/>
    <w:rsid w:val="00DA1F4D"/>
    <w:rsid w:val="00DD172A"/>
    <w:rsid w:val="00E25A26"/>
    <w:rsid w:val="00E4381A"/>
    <w:rsid w:val="00E51BBD"/>
    <w:rsid w:val="00E55D74"/>
    <w:rsid w:val="00E96960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6D4268"/>
  <w14:defaultImageDpi w14:val="32767"/>
  <w15:chartTrackingRefBased/>
  <w15:docId w15:val="{DDC878B4-3D23-43BF-AFEB-A0B9862B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spc\AppData\Local\Microsoft\Office\16.0\DTS\en-IN%7b85104F8C-D1F8-4AFE-8D16-45E2B13B35C1%7d\%7b98E11BE0-5290-4D6B-91E1-A7F4B77DF6E6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BF2160E2F94D649876261C83519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A7724-A34C-4CA4-9A56-401F764C6C53}"/>
      </w:docPartPr>
      <w:docPartBody>
        <w:p w:rsidR="000B022C" w:rsidRDefault="000B022C">
          <w:pPr>
            <w:pStyle w:val="72BF2160E2F94D649876261C83519B38"/>
          </w:pPr>
          <w:r w:rsidRPr="00D5459D">
            <w:t>Profile</w:t>
          </w:r>
        </w:p>
      </w:docPartBody>
    </w:docPart>
    <w:docPart>
      <w:docPartPr>
        <w:name w:val="A78DF89F9EBF4A48BD41EE3C448C0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11386-942A-4BF5-8938-B29DD1FE2BF1}"/>
      </w:docPartPr>
      <w:docPartBody>
        <w:p w:rsidR="000B022C" w:rsidRDefault="000B022C">
          <w:pPr>
            <w:pStyle w:val="A78DF89F9EBF4A48BD41EE3C448C0861"/>
          </w:pPr>
          <w:r w:rsidRPr="00CB0055">
            <w:t>Contact</w:t>
          </w:r>
        </w:p>
      </w:docPartBody>
    </w:docPart>
    <w:docPart>
      <w:docPartPr>
        <w:name w:val="2C45614F13F443F6A44FCE5CA2B08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E803A-C4B3-4268-9809-9F0A0915D5E3}"/>
      </w:docPartPr>
      <w:docPartBody>
        <w:p w:rsidR="000B022C" w:rsidRDefault="000B022C">
          <w:pPr>
            <w:pStyle w:val="2C45614F13F443F6A44FCE5CA2B08EB3"/>
          </w:pPr>
          <w:r w:rsidRPr="004D3011">
            <w:t>PHONE:</w:t>
          </w:r>
        </w:p>
      </w:docPartBody>
    </w:docPart>
    <w:docPart>
      <w:docPartPr>
        <w:name w:val="23154BA2C1CE4B0FB55D6B3900C8F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439C2-C577-40B1-B8D1-362FB93E2B79}"/>
      </w:docPartPr>
      <w:docPartBody>
        <w:p w:rsidR="000B022C" w:rsidRDefault="000B022C">
          <w:pPr>
            <w:pStyle w:val="23154BA2C1CE4B0FB55D6B3900C8FDE4"/>
          </w:pPr>
          <w:r w:rsidRPr="004D3011">
            <w:t>WEBSITE:</w:t>
          </w:r>
        </w:p>
      </w:docPartBody>
    </w:docPart>
    <w:docPart>
      <w:docPartPr>
        <w:name w:val="FC2CCC8494D14B0C93838297842E9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AC9B2-8E1E-4CA9-B414-2B3A4D5E4120}"/>
      </w:docPartPr>
      <w:docPartBody>
        <w:p w:rsidR="000B022C" w:rsidRDefault="000B022C">
          <w:pPr>
            <w:pStyle w:val="FC2CCC8494D14B0C93838297842E9390"/>
          </w:pPr>
          <w:r>
            <w:t>Website goes here</w:t>
          </w:r>
        </w:p>
      </w:docPartBody>
    </w:docPart>
    <w:docPart>
      <w:docPartPr>
        <w:name w:val="462744C40B13465D9405B6805CFE14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C6623-2F95-422B-9817-AA228D015084}"/>
      </w:docPartPr>
      <w:docPartBody>
        <w:p w:rsidR="000B022C" w:rsidRDefault="000B022C">
          <w:pPr>
            <w:pStyle w:val="462744C40B13465D9405B6805CFE14E7"/>
          </w:pPr>
          <w:r w:rsidRPr="004D3011">
            <w:t>EMAIL:</w:t>
          </w:r>
        </w:p>
      </w:docPartBody>
    </w:docPart>
    <w:docPart>
      <w:docPartPr>
        <w:name w:val="594B752DC68E4AD2A7C47E4639FF0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86D2A-1CD1-4E8B-AD0D-5787175F2227}"/>
      </w:docPartPr>
      <w:docPartBody>
        <w:p w:rsidR="000B022C" w:rsidRDefault="000B022C">
          <w:pPr>
            <w:pStyle w:val="594B752DC68E4AD2A7C47E4639FF0499"/>
          </w:pPr>
          <w:r w:rsidRPr="00CB0055">
            <w:t>Hobbies</w:t>
          </w:r>
        </w:p>
      </w:docPartBody>
    </w:docPart>
    <w:docPart>
      <w:docPartPr>
        <w:name w:val="1CB69946169842A39C21F2571EB3B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48DD1-728D-42C2-BB6D-9A888C69CD20}"/>
      </w:docPartPr>
      <w:docPartBody>
        <w:p w:rsidR="000B022C" w:rsidRDefault="000B022C">
          <w:pPr>
            <w:pStyle w:val="1CB69946169842A39C21F2571EB3BB10"/>
          </w:pPr>
          <w:r w:rsidRPr="00036450">
            <w:t>EDUCATION</w:t>
          </w:r>
        </w:p>
      </w:docPartBody>
    </w:docPart>
    <w:docPart>
      <w:docPartPr>
        <w:name w:val="F4193E3DCCA64F0898B4C207A009B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3D922-4C86-4DD9-9FEA-C30E21BE2A14}"/>
      </w:docPartPr>
      <w:docPartBody>
        <w:p w:rsidR="000B022C" w:rsidRDefault="000B022C">
          <w:pPr>
            <w:pStyle w:val="F4193E3DCCA64F0898B4C207A009B6E3"/>
          </w:pPr>
          <w:r w:rsidRPr="00036450">
            <w:t>WORK EXPERIENCE</w:t>
          </w:r>
        </w:p>
      </w:docPartBody>
    </w:docPart>
    <w:docPart>
      <w:docPartPr>
        <w:name w:val="6C2AEC728273482687957B92846A2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7CA68-167F-4448-980E-F98EA87B67D7}"/>
      </w:docPartPr>
      <w:docPartBody>
        <w:p w:rsidR="000B022C" w:rsidRDefault="000B022C">
          <w:pPr>
            <w:pStyle w:val="6C2AEC728273482687957B92846A250D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2C"/>
    <w:rsid w:val="000B022C"/>
    <w:rsid w:val="00E9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914B7064814DBA8C7350DF0CFFA4B8">
    <w:name w:val="C2914B7064814DBA8C7350DF0CFFA4B8"/>
  </w:style>
  <w:style w:type="paragraph" w:customStyle="1" w:styleId="FC7BA86161B643599F6A26878C48CA09">
    <w:name w:val="FC7BA86161B643599F6A26878C48CA09"/>
  </w:style>
  <w:style w:type="paragraph" w:customStyle="1" w:styleId="72BF2160E2F94D649876261C83519B38">
    <w:name w:val="72BF2160E2F94D649876261C83519B38"/>
  </w:style>
  <w:style w:type="paragraph" w:customStyle="1" w:styleId="D5A064362AE0449E8CBA43116B94FAE3">
    <w:name w:val="D5A064362AE0449E8CBA43116B94FAE3"/>
  </w:style>
  <w:style w:type="paragraph" w:customStyle="1" w:styleId="A78DF89F9EBF4A48BD41EE3C448C0861">
    <w:name w:val="A78DF89F9EBF4A48BD41EE3C448C0861"/>
  </w:style>
  <w:style w:type="paragraph" w:customStyle="1" w:styleId="2C45614F13F443F6A44FCE5CA2B08EB3">
    <w:name w:val="2C45614F13F443F6A44FCE5CA2B08EB3"/>
  </w:style>
  <w:style w:type="paragraph" w:customStyle="1" w:styleId="9902318905494ECCA166524E9371BBBF">
    <w:name w:val="9902318905494ECCA166524E9371BBBF"/>
  </w:style>
  <w:style w:type="paragraph" w:customStyle="1" w:styleId="23154BA2C1CE4B0FB55D6B3900C8FDE4">
    <w:name w:val="23154BA2C1CE4B0FB55D6B3900C8FDE4"/>
  </w:style>
  <w:style w:type="paragraph" w:customStyle="1" w:styleId="FC2CCC8494D14B0C93838297842E9390">
    <w:name w:val="FC2CCC8494D14B0C93838297842E9390"/>
  </w:style>
  <w:style w:type="paragraph" w:customStyle="1" w:styleId="462744C40B13465D9405B6805CFE14E7">
    <w:name w:val="462744C40B13465D9405B6805CFE14E7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5537BD0FC2394870850FE7E3AF515BAC">
    <w:name w:val="5537BD0FC2394870850FE7E3AF515BAC"/>
  </w:style>
  <w:style w:type="paragraph" w:customStyle="1" w:styleId="594B752DC68E4AD2A7C47E4639FF0499">
    <w:name w:val="594B752DC68E4AD2A7C47E4639FF0499"/>
  </w:style>
  <w:style w:type="paragraph" w:customStyle="1" w:styleId="5B0FCC64658E4F899543A04845E3388C">
    <w:name w:val="5B0FCC64658E4F899543A04845E3388C"/>
  </w:style>
  <w:style w:type="paragraph" w:customStyle="1" w:styleId="3D6287F00D894F338C99212BF8FEF469">
    <w:name w:val="3D6287F00D894F338C99212BF8FEF469"/>
  </w:style>
  <w:style w:type="paragraph" w:customStyle="1" w:styleId="A7F1E798BA14432AAE75059E3ABAFD7C">
    <w:name w:val="A7F1E798BA14432AAE75059E3ABAFD7C"/>
  </w:style>
  <w:style w:type="paragraph" w:customStyle="1" w:styleId="2AD43FE64C804EAC86982A0CC346F1A1">
    <w:name w:val="2AD43FE64C804EAC86982A0CC346F1A1"/>
  </w:style>
  <w:style w:type="paragraph" w:customStyle="1" w:styleId="1CB69946169842A39C21F2571EB3BB10">
    <w:name w:val="1CB69946169842A39C21F2571EB3BB10"/>
  </w:style>
  <w:style w:type="paragraph" w:customStyle="1" w:styleId="22F99823114F45B8B951B4D53B0A101F">
    <w:name w:val="22F99823114F45B8B951B4D53B0A101F"/>
  </w:style>
  <w:style w:type="paragraph" w:customStyle="1" w:styleId="3143DF9A74D54E43ACD0BAFC8D0945D0">
    <w:name w:val="3143DF9A74D54E43ACD0BAFC8D0945D0"/>
  </w:style>
  <w:style w:type="paragraph" w:customStyle="1" w:styleId="2A925C3E5D4547E2ABB81C47E49496BF">
    <w:name w:val="2A925C3E5D4547E2ABB81C47E49496BF"/>
  </w:style>
  <w:style w:type="paragraph" w:customStyle="1" w:styleId="58687EF1900245B8AC3B19DBE8D2BAF5">
    <w:name w:val="58687EF1900245B8AC3B19DBE8D2BAF5"/>
  </w:style>
  <w:style w:type="paragraph" w:customStyle="1" w:styleId="877A82C502C845A09705A262338317F2">
    <w:name w:val="877A82C502C845A09705A262338317F2"/>
  </w:style>
  <w:style w:type="paragraph" w:customStyle="1" w:styleId="250B645B761046D089627FAEF785083C">
    <w:name w:val="250B645B761046D089627FAEF785083C"/>
  </w:style>
  <w:style w:type="paragraph" w:customStyle="1" w:styleId="38DF6448EC3941EC91AF08E52E77B7DF">
    <w:name w:val="38DF6448EC3941EC91AF08E52E77B7DF"/>
  </w:style>
  <w:style w:type="paragraph" w:customStyle="1" w:styleId="F4193E3DCCA64F0898B4C207A009B6E3">
    <w:name w:val="F4193E3DCCA64F0898B4C207A009B6E3"/>
  </w:style>
  <w:style w:type="paragraph" w:customStyle="1" w:styleId="862DD2D8D5FD45B6B0799751509C4A4F">
    <w:name w:val="862DD2D8D5FD45B6B0799751509C4A4F"/>
  </w:style>
  <w:style w:type="paragraph" w:customStyle="1" w:styleId="19DD8C3054EC4B51A8775456DBA2F67F">
    <w:name w:val="19DD8C3054EC4B51A8775456DBA2F67F"/>
  </w:style>
  <w:style w:type="paragraph" w:customStyle="1" w:styleId="857670484F4D48718D6A1E0BDE08FDC3">
    <w:name w:val="857670484F4D48718D6A1E0BDE08FDC3"/>
  </w:style>
  <w:style w:type="paragraph" w:customStyle="1" w:styleId="48F17FD7439F49F584AD7253AA7574D8">
    <w:name w:val="48F17FD7439F49F584AD7253AA7574D8"/>
  </w:style>
  <w:style w:type="paragraph" w:customStyle="1" w:styleId="97F63ABA49DB4495B21B2F08D95964CD">
    <w:name w:val="97F63ABA49DB4495B21B2F08D95964CD"/>
  </w:style>
  <w:style w:type="paragraph" w:customStyle="1" w:styleId="B134899CDA09443FBCE274412B09730B">
    <w:name w:val="B134899CDA09443FBCE274412B09730B"/>
  </w:style>
  <w:style w:type="paragraph" w:customStyle="1" w:styleId="8A718C58C8FA4A70AB509C6F3DC794B3">
    <w:name w:val="8A718C58C8FA4A70AB509C6F3DC794B3"/>
  </w:style>
  <w:style w:type="paragraph" w:customStyle="1" w:styleId="5C7F9C562B6B4F84AA955BC5ADEBD951">
    <w:name w:val="5C7F9C562B6B4F84AA955BC5ADEBD951"/>
  </w:style>
  <w:style w:type="paragraph" w:customStyle="1" w:styleId="AD939829D84A42CEB789B18D5B165F7E">
    <w:name w:val="AD939829D84A42CEB789B18D5B165F7E"/>
  </w:style>
  <w:style w:type="paragraph" w:customStyle="1" w:styleId="E606631200E04212A6BF50C5EE582E9D">
    <w:name w:val="E606631200E04212A6BF50C5EE582E9D"/>
  </w:style>
  <w:style w:type="paragraph" w:customStyle="1" w:styleId="621EF17DF68641A585B2D3787589517A">
    <w:name w:val="621EF17DF68641A585B2D3787589517A"/>
  </w:style>
  <w:style w:type="paragraph" w:customStyle="1" w:styleId="D6B5A438468F439FAD87F57A5B03711B">
    <w:name w:val="D6B5A438468F439FAD87F57A5B03711B"/>
  </w:style>
  <w:style w:type="paragraph" w:customStyle="1" w:styleId="2033460D451E49ADBDD21D1DE1C78BBB">
    <w:name w:val="2033460D451E49ADBDD21D1DE1C78BBB"/>
  </w:style>
  <w:style w:type="paragraph" w:customStyle="1" w:styleId="5B42F91DD1BD46CE9C0F0AF106565503">
    <w:name w:val="5B42F91DD1BD46CE9C0F0AF106565503"/>
  </w:style>
  <w:style w:type="paragraph" w:customStyle="1" w:styleId="B7F69BF25B8B4D8E90DF6BDDC14CB7BF">
    <w:name w:val="B7F69BF25B8B4D8E90DF6BDDC14CB7BF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paragraph" w:customStyle="1" w:styleId="6C2AEC728273482687957B92846A250D">
    <w:name w:val="6C2AEC728273482687957B92846A2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{98E11BE0-5290-4D6B-91E1-A7F4B77DF6E6}tf00546271_win32</Template>
  <TotalTime>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skspc</dc:creator>
  <cp:keywords/>
  <dc:description/>
  <cp:lastModifiedBy>skspc24@gmail.com</cp:lastModifiedBy>
  <cp:revision>2</cp:revision>
  <dcterms:created xsi:type="dcterms:W3CDTF">2025-02-25T07:07:00Z</dcterms:created>
  <dcterms:modified xsi:type="dcterms:W3CDTF">2025-02-25T07:07:00Z</dcterms:modified>
</cp:coreProperties>
</file>